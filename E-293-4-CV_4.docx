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03B0C8" w14:textId="77777777" w:rsidR="00F416DC" w:rsidRPr="002628EB" w:rsidRDefault="00B8304A" w:rsidP="002C57F1">
      <w:pPr>
        <w:pStyle w:val="TitreModule"/>
      </w:pPr>
      <w:r w:rsidRPr="002628EB">
        <w:rPr>
          <w:noProof/>
        </w:rPr>
        <w:drawing>
          <wp:anchor distT="0" distB="0" distL="114300" distR="114300" simplePos="0" relativeHeight="251657728" behindDoc="0" locked="0" layoutInCell="1" allowOverlap="1" wp14:anchorId="00DA1A7D" wp14:editId="76B8B23B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803189" cy="235795"/>
            <wp:effectExtent l="0" t="0" r="0" b="5715"/>
            <wp:wrapNone/>
            <wp:docPr id="7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055" cy="25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755E">
        <w:t>ICT</w:t>
      </w:r>
      <w:r w:rsidR="000678A8">
        <w:t>-293</w:t>
      </w:r>
    </w:p>
    <w:p w14:paraId="15A1B9BB" w14:textId="77777777" w:rsidR="00783AD7" w:rsidRPr="002628EB" w:rsidRDefault="00783AD7" w:rsidP="00783AD7">
      <w:pPr>
        <w:pStyle w:val="DescModule"/>
        <w:rPr>
          <w:lang w:val="fr-FR"/>
        </w:rPr>
      </w:pPr>
    </w:p>
    <w:p w14:paraId="199E19C2" w14:textId="0219F8DE" w:rsidR="00652EA2" w:rsidRPr="002628EB" w:rsidRDefault="00652EA2" w:rsidP="00652EA2">
      <w:pPr>
        <w:pStyle w:val="TitreExo"/>
        <w:pBdr>
          <w:top w:val="none" w:sz="0" w:space="0" w:color="auto"/>
          <w:left w:val="none" w:sz="0" w:space="0" w:color="auto"/>
          <w:bottom w:val="single" w:sz="4" w:space="1" w:color="auto"/>
          <w:right w:val="none" w:sz="0" w:space="0" w:color="auto"/>
        </w:pBdr>
        <w:jc w:val="left"/>
      </w:pPr>
      <w:r>
        <w:t xml:space="preserve">Exercice </w:t>
      </w:r>
      <w:r w:rsidR="009B50B4">
        <w:t>4</w:t>
      </w:r>
      <w:r>
        <w:t xml:space="preserve"> : Réalisation d’un CV version </w:t>
      </w:r>
      <w:r w:rsidR="00332AED">
        <w:t>4</w:t>
      </w:r>
    </w:p>
    <w:p w14:paraId="409119F8" w14:textId="550C9DF9" w:rsidR="00652EA2" w:rsidRDefault="00652EA2" w:rsidP="00652EA2">
      <w:pPr>
        <w:rPr>
          <w:lang w:val="fr-FR"/>
        </w:rPr>
      </w:pPr>
    </w:p>
    <w:p w14:paraId="60153684" w14:textId="77777777" w:rsidR="00C028DA" w:rsidRPr="00652EA2" w:rsidRDefault="00C028DA" w:rsidP="00652EA2">
      <w:pPr>
        <w:rPr>
          <w:lang w:val="fr-FR"/>
        </w:rPr>
      </w:pPr>
    </w:p>
    <w:p w14:paraId="6315985B" w14:textId="4A0757FC" w:rsidR="001B49B8" w:rsidRDefault="00FC2681" w:rsidP="00FC2681">
      <w:pPr>
        <w:pStyle w:val="Titre3"/>
      </w:pPr>
      <w:r>
        <w:t>Objectif</w:t>
      </w:r>
      <w:r w:rsidR="00652EA2">
        <w:t xml:space="preserve"> </w:t>
      </w:r>
      <w:r>
        <w:t>:</w:t>
      </w:r>
      <w:r>
        <w:rPr>
          <w:b w:val="0"/>
          <w:u w:val="none"/>
        </w:rPr>
        <w:t xml:space="preserve"> </w:t>
      </w:r>
      <w:r w:rsidR="00241F0E">
        <w:rPr>
          <w:b w:val="0"/>
          <w:u w:val="none"/>
        </w:rPr>
        <w:t>Amélioration de CV_</w:t>
      </w:r>
      <w:r w:rsidR="00332AED">
        <w:rPr>
          <w:b w:val="0"/>
          <w:u w:val="none"/>
        </w:rPr>
        <w:t>3</w:t>
      </w:r>
      <w:r w:rsidR="00241F0E">
        <w:rPr>
          <w:b w:val="0"/>
          <w:u w:val="none"/>
        </w:rPr>
        <w:t xml:space="preserve"> avec </w:t>
      </w:r>
      <w:r w:rsidR="00332AED">
        <w:rPr>
          <w:b w:val="0"/>
          <w:u w:val="none"/>
        </w:rPr>
        <w:t>l'insertion d'un menu</w:t>
      </w:r>
      <w:r w:rsidR="00343C38">
        <w:rPr>
          <w:b w:val="0"/>
          <w:u w:val="none"/>
        </w:rPr>
        <w:t>, et l'ajout d'une 2</w:t>
      </w:r>
      <w:r w:rsidR="00343C38" w:rsidRPr="00343C38">
        <w:rPr>
          <w:b w:val="0"/>
          <w:u w:val="none"/>
          <w:vertAlign w:val="superscript"/>
        </w:rPr>
        <w:t>ème</w:t>
      </w:r>
      <w:r w:rsidR="00343C38">
        <w:rPr>
          <w:b w:val="0"/>
          <w:u w:val="none"/>
        </w:rPr>
        <w:t xml:space="preserve"> page</w:t>
      </w:r>
    </w:p>
    <w:p w14:paraId="098A9466" w14:textId="77777777" w:rsidR="00FC2681" w:rsidRDefault="00FC2681" w:rsidP="00FC2681">
      <w:pPr>
        <w:ind w:left="0"/>
        <w:rPr>
          <w:b/>
          <w:u w:val="single"/>
          <w:lang w:val="fr-FR"/>
        </w:rPr>
      </w:pPr>
    </w:p>
    <w:p w14:paraId="708D2C83" w14:textId="77777777" w:rsidR="00B959D5" w:rsidRDefault="00B959D5" w:rsidP="00FC2681">
      <w:pPr>
        <w:ind w:left="0"/>
        <w:rPr>
          <w:b/>
          <w:u w:val="single"/>
          <w:lang w:val="fr-FR"/>
        </w:rPr>
      </w:pPr>
    </w:p>
    <w:p w14:paraId="246BCE78" w14:textId="77A941CA" w:rsidR="00FC2681" w:rsidRPr="00550BCF" w:rsidRDefault="00343C38" w:rsidP="00FC2681">
      <w:pPr>
        <w:ind w:left="0"/>
        <w:rPr>
          <w:b/>
          <w:u w:val="single"/>
          <w:lang w:val="fr-FR"/>
        </w:rPr>
      </w:pPr>
      <w:r>
        <w:rPr>
          <w:b/>
          <w:u w:val="single"/>
          <w:lang w:val="fr-FR"/>
        </w:rPr>
        <w:t xml:space="preserve">Partie </w:t>
      </w:r>
      <w:r w:rsidR="00B959D5">
        <w:rPr>
          <w:b/>
          <w:u w:val="single"/>
          <w:lang w:val="fr-FR"/>
        </w:rPr>
        <w:t>Menu:</w:t>
      </w:r>
    </w:p>
    <w:p w14:paraId="56DC9B06" w14:textId="77777777" w:rsidR="00FC2681" w:rsidRDefault="00FC2681" w:rsidP="00FC2681">
      <w:pPr>
        <w:ind w:left="0"/>
        <w:rPr>
          <w:lang w:val="fr-FR"/>
        </w:rPr>
      </w:pPr>
    </w:p>
    <w:p w14:paraId="53396DE2" w14:textId="77777777" w:rsidR="00AA7D58" w:rsidRDefault="00AA7D58" w:rsidP="00AA7D58">
      <w:pPr>
        <w:rPr>
          <w:lang w:val="fr-FR"/>
        </w:rPr>
      </w:pPr>
    </w:p>
    <w:p w14:paraId="7238C52B" w14:textId="7674710D" w:rsidR="005F3E95" w:rsidRPr="000979E0" w:rsidRDefault="00332AED" w:rsidP="005F3E95">
      <w:pPr>
        <w:pStyle w:val="Paragraphedeliste"/>
        <w:numPr>
          <w:ilvl w:val="0"/>
          <w:numId w:val="41"/>
        </w:numPr>
        <w:spacing w:line="276" w:lineRule="auto"/>
        <w:jc w:val="left"/>
        <w:rPr>
          <w:lang w:val="fr-FR"/>
        </w:rPr>
      </w:pPr>
      <w:r>
        <w:rPr>
          <w:lang w:val="fr-FR"/>
        </w:rPr>
        <w:t>Adaptez le menu étudié précédemment pour l'intégrer dans votre page</w:t>
      </w:r>
    </w:p>
    <w:p w14:paraId="2E73EF08" w14:textId="485E068E" w:rsidR="00AA7D58" w:rsidRPr="000979E0" w:rsidRDefault="0084493E" w:rsidP="00075F82">
      <w:pPr>
        <w:pStyle w:val="Paragraphedeliste"/>
        <w:numPr>
          <w:ilvl w:val="0"/>
          <w:numId w:val="41"/>
        </w:numPr>
        <w:spacing w:line="276" w:lineRule="auto"/>
        <w:rPr>
          <w:lang w:val="fr-FR"/>
        </w:rPr>
      </w:pPr>
      <w:r>
        <w:rPr>
          <w:lang w:val="fr-FR"/>
        </w:rPr>
        <w:t>Placez tous vos styles dans une page externe styles.css</w:t>
      </w:r>
    </w:p>
    <w:p w14:paraId="3B916B0C" w14:textId="68A9D045" w:rsidR="00A83042" w:rsidRDefault="00A83042" w:rsidP="00075F82">
      <w:pPr>
        <w:pStyle w:val="Paragraphedeliste"/>
        <w:numPr>
          <w:ilvl w:val="0"/>
          <w:numId w:val="41"/>
        </w:numPr>
        <w:spacing w:line="276" w:lineRule="auto"/>
        <w:rPr>
          <w:lang w:val="fr-FR"/>
        </w:rPr>
      </w:pPr>
      <w:r>
        <w:rPr>
          <w:lang w:val="fr-FR"/>
        </w:rPr>
        <w:t xml:space="preserve">Pour éviter les conflits entre le styles des </w:t>
      </w:r>
      <w:r w:rsidR="00B959D5">
        <w:rPr>
          <w:lang w:val="fr-FR"/>
        </w:rPr>
        <w:t xml:space="preserve">listes </w:t>
      </w:r>
      <w:r>
        <w:rPr>
          <w:lang w:val="fr-FR"/>
        </w:rPr>
        <w:t xml:space="preserve">entre le menu et les articles: </w:t>
      </w:r>
    </w:p>
    <w:p w14:paraId="7D4F5B42" w14:textId="77777777" w:rsidR="00A83042" w:rsidRDefault="00A83042" w:rsidP="00B959D5">
      <w:pPr>
        <w:pStyle w:val="Paragraphedeliste"/>
        <w:spacing w:line="276" w:lineRule="auto"/>
        <w:ind w:left="814" w:firstLine="626"/>
        <w:rPr>
          <w:lang w:val="fr-CH"/>
        </w:rPr>
      </w:pPr>
      <w:r>
        <w:rPr>
          <w:lang w:val="fr-FR"/>
        </w:rPr>
        <w:t>P</w:t>
      </w:r>
      <w:r>
        <w:rPr>
          <w:lang w:val="fr-FR"/>
        </w:rPr>
        <w:t>our tout ce qui se trouve dans le menu</w:t>
      </w:r>
      <w:r>
        <w:rPr>
          <w:lang w:val="fr-FR"/>
        </w:rPr>
        <w:t xml:space="preserve"> :</w:t>
      </w:r>
      <w:r>
        <w:rPr>
          <w:lang w:val="fr-FR"/>
        </w:rPr>
        <w:t xml:space="preserve"> </w:t>
      </w:r>
      <w:r w:rsidRPr="00A83042">
        <w:rPr>
          <w:lang w:val="fr-CH"/>
        </w:rPr>
        <w:t>#nav ul, #nav ul li, …</w:t>
      </w:r>
      <w:r w:rsidRPr="00A83042">
        <w:rPr>
          <w:lang w:val="fr-CH"/>
        </w:rPr>
        <w:tab/>
      </w:r>
    </w:p>
    <w:p w14:paraId="58FB00F8" w14:textId="55A7DE80" w:rsidR="00A83042" w:rsidRPr="00A83042" w:rsidRDefault="00B959D5" w:rsidP="00B959D5">
      <w:pPr>
        <w:pStyle w:val="Paragraphedeliste"/>
        <w:spacing w:line="276" w:lineRule="auto"/>
        <w:ind w:left="814"/>
        <w:rPr>
          <w:lang w:val="fr-FR"/>
        </w:rPr>
      </w:pPr>
      <w:r>
        <w:rPr>
          <w:lang w:val="fr-FR"/>
        </w:rPr>
        <w:tab/>
      </w:r>
      <w:r w:rsidR="00A83042">
        <w:rPr>
          <w:lang w:val="fr-FR"/>
        </w:rPr>
        <w:t xml:space="preserve">Pour tout ce qui se trouve dans les articles: </w:t>
      </w:r>
      <w:r w:rsidR="00A83042" w:rsidRPr="00A83042">
        <w:rPr>
          <w:lang w:val="fr-FR"/>
        </w:rPr>
        <w:t>article ul, article ul li, …</w:t>
      </w:r>
      <w:r w:rsidR="00A83042" w:rsidRPr="00A83042">
        <w:rPr>
          <w:lang w:val="fr-FR"/>
        </w:rPr>
        <w:tab/>
      </w:r>
    </w:p>
    <w:p w14:paraId="6ACE33F5" w14:textId="3724ECC4" w:rsidR="000979E0" w:rsidRDefault="00A83042" w:rsidP="00627CDE">
      <w:pPr>
        <w:pStyle w:val="Paragraphedeliste"/>
        <w:numPr>
          <w:ilvl w:val="0"/>
          <w:numId w:val="41"/>
        </w:numPr>
        <w:spacing w:line="276" w:lineRule="auto"/>
        <w:rPr>
          <w:lang w:val="fr-FR"/>
        </w:rPr>
      </w:pPr>
      <w:r>
        <w:rPr>
          <w:lang w:val="fr-FR"/>
        </w:rPr>
        <w:t xml:space="preserve">Adaptez les couleurs, hauteurs, </w:t>
      </w:r>
      <w:proofErr w:type="spellStart"/>
      <w:r>
        <w:rPr>
          <w:lang w:val="fr-FR"/>
        </w:rPr>
        <w:t>paddings</w:t>
      </w:r>
      <w:proofErr w:type="spellEnd"/>
      <w:r>
        <w:rPr>
          <w:lang w:val="fr-FR"/>
        </w:rPr>
        <w:t xml:space="preserve"> pour votre menu.</w:t>
      </w:r>
    </w:p>
    <w:p w14:paraId="1E9BEFB9" w14:textId="30F69634" w:rsidR="00B959D5" w:rsidRDefault="00B959D5" w:rsidP="00627CDE">
      <w:pPr>
        <w:pStyle w:val="Paragraphedeliste"/>
        <w:numPr>
          <w:ilvl w:val="0"/>
          <w:numId w:val="41"/>
        </w:numPr>
        <w:spacing w:line="276" w:lineRule="auto"/>
        <w:rPr>
          <w:lang w:val="fr-FR"/>
        </w:rPr>
      </w:pPr>
      <w:r>
        <w:rPr>
          <w:lang w:val="fr-FR"/>
        </w:rPr>
        <w:t>Ajoutez des commentaires pour séparer les différentes parties de styles.css</w:t>
      </w:r>
    </w:p>
    <w:p w14:paraId="61064BD4" w14:textId="7BC530DA" w:rsidR="00B959D5" w:rsidRDefault="00B959D5" w:rsidP="00B959D5">
      <w:pPr>
        <w:pStyle w:val="Paragraphedeliste"/>
        <w:spacing w:line="276" w:lineRule="auto"/>
        <w:ind w:left="814"/>
        <w:rPr>
          <w:lang w:val="fr-FR"/>
        </w:rPr>
      </w:pPr>
      <w:r>
        <w:rPr>
          <w:lang w:val="fr-FR"/>
        </w:rPr>
        <w:tab/>
      </w:r>
      <w:r w:rsidR="00FE311F">
        <w:rPr>
          <w:lang w:val="fr-FR"/>
        </w:rPr>
        <w:t xml:space="preserve">Global / </w:t>
      </w:r>
      <w:r>
        <w:rPr>
          <w:lang w:val="fr-FR"/>
        </w:rPr>
        <w:t>Menu</w:t>
      </w:r>
      <w:r w:rsidR="00FE311F">
        <w:rPr>
          <w:lang w:val="fr-FR"/>
        </w:rPr>
        <w:t xml:space="preserve"> / </w:t>
      </w:r>
      <w:r>
        <w:rPr>
          <w:lang w:val="fr-FR"/>
        </w:rPr>
        <w:t>Articles</w:t>
      </w:r>
    </w:p>
    <w:p w14:paraId="3D6FAE76" w14:textId="47D97346" w:rsidR="00FE311F" w:rsidRDefault="00FE311F" w:rsidP="00B959D5">
      <w:pPr>
        <w:pStyle w:val="Paragraphedeliste"/>
        <w:spacing w:line="276" w:lineRule="auto"/>
        <w:ind w:left="814"/>
        <w:rPr>
          <w:lang w:val="fr-FR"/>
        </w:rPr>
      </w:pPr>
      <w:r>
        <w:rPr>
          <w:lang w:val="fr-FR"/>
        </w:rPr>
        <w:tab/>
      </w:r>
    </w:p>
    <w:p w14:paraId="23679659" w14:textId="62909FB9" w:rsidR="00B959D5" w:rsidRDefault="00B959D5" w:rsidP="00B959D5">
      <w:pPr>
        <w:pStyle w:val="Paragraphedeliste"/>
        <w:spacing w:line="276" w:lineRule="auto"/>
        <w:ind w:left="814"/>
        <w:rPr>
          <w:lang w:val="fr-FR"/>
        </w:rPr>
      </w:pPr>
      <w:r>
        <w:rPr>
          <w:lang w:val="fr-FR"/>
        </w:rPr>
        <w:tab/>
      </w:r>
    </w:p>
    <w:p w14:paraId="0BB3ADD8" w14:textId="77777777" w:rsidR="00B959D5" w:rsidRDefault="00B959D5" w:rsidP="00B959D5">
      <w:pPr>
        <w:pStyle w:val="Paragraphedeliste"/>
        <w:spacing w:line="276" w:lineRule="auto"/>
        <w:ind w:left="814"/>
        <w:rPr>
          <w:lang w:val="fr-FR"/>
        </w:rPr>
      </w:pPr>
    </w:p>
    <w:p w14:paraId="659DB5CF" w14:textId="7F4E0AF4" w:rsidR="00A9135D" w:rsidRDefault="00A9135D" w:rsidP="00310E83">
      <w:pPr>
        <w:pStyle w:val="Listepuces4"/>
        <w:numPr>
          <w:ilvl w:val="0"/>
          <w:numId w:val="0"/>
        </w:numPr>
        <w:spacing w:after="120"/>
        <w:rPr>
          <w:noProof/>
          <w:lang w:val="fr-FR"/>
        </w:rPr>
      </w:pPr>
    </w:p>
    <w:p w14:paraId="1D6850AA" w14:textId="6A6F0447" w:rsidR="009F33F7" w:rsidRDefault="00FE22D1" w:rsidP="00FC5ED0">
      <w:pPr>
        <w:pStyle w:val="Listepuces4"/>
        <w:numPr>
          <w:ilvl w:val="0"/>
          <w:numId w:val="0"/>
        </w:numPr>
        <w:spacing w:after="120"/>
        <w:jc w:val="left"/>
        <w:rPr>
          <w:noProof/>
          <w:lang w:val="fr-FR"/>
        </w:rPr>
      </w:pPr>
      <w:r w:rsidRPr="00FE22D1">
        <w:rPr>
          <w:noProof/>
          <w:lang w:val="fr-FR"/>
        </w:rPr>
        <w:drawing>
          <wp:inline distT="0" distB="0" distL="0" distR="0" wp14:anchorId="400414C6" wp14:editId="53B511D4">
            <wp:extent cx="5760085" cy="2891790"/>
            <wp:effectExtent l="0" t="0" r="5715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DA24" w14:textId="41124E16" w:rsidR="00332AED" w:rsidRDefault="00332AED" w:rsidP="00FC5ED0">
      <w:pPr>
        <w:pStyle w:val="Listepuces4"/>
        <w:numPr>
          <w:ilvl w:val="0"/>
          <w:numId w:val="0"/>
        </w:numPr>
        <w:spacing w:after="120"/>
        <w:jc w:val="left"/>
        <w:rPr>
          <w:noProof/>
          <w:lang w:val="fr-FR"/>
        </w:rPr>
      </w:pPr>
    </w:p>
    <w:p w14:paraId="60A317DF" w14:textId="65F7BC4D" w:rsidR="00FE22D1" w:rsidRDefault="00FE22D1" w:rsidP="00FC5ED0">
      <w:pPr>
        <w:pStyle w:val="Listepuces4"/>
        <w:numPr>
          <w:ilvl w:val="0"/>
          <w:numId w:val="0"/>
        </w:numPr>
        <w:spacing w:after="120"/>
        <w:jc w:val="left"/>
        <w:rPr>
          <w:noProof/>
          <w:lang w:val="fr-FR"/>
        </w:rPr>
      </w:pPr>
    </w:p>
    <w:p w14:paraId="6BFFD1E7" w14:textId="389B96CB" w:rsidR="00FE22D1" w:rsidRDefault="00FE22D1">
      <w:pPr>
        <w:ind w:left="0"/>
        <w:jc w:val="left"/>
        <w:rPr>
          <w:noProof/>
          <w:lang w:val="fr-FR"/>
        </w:rPr>
      </w:pPr>
      <w:r>
        <w:rPr>
          <w:noProof/>
          <w:lang w:val="fr-FR"/>
        </w:rPr>
        <w:br w:type="page"/>
      </w:r>
    </w:p>
    <w:p w14:paraId="6DE6EFB8" w14:textId="77777777" w:rsidR="00FE22D1" w:rsidRDefault="00FE22D1" w:rsidP="00FC5ED0">
      <w:pPr>
        <w:pStyle w:val="Listepuces4"/>
        <w:numPr>
          <w:ilvl w:val="0"/>
          <w:numId w:val="0"/>
        </w:numPr>
        <w:spacing w:after="120"/>
        <w:jc w:val="left"/>
        <w:rPr>
          <w:noProof/>
          <w:lang w:val="fr-FR"/>
        </w:rPr>
      </w:pPr>
    </w:p>
    <w:p w14:paraId="35CA19E9" w14:textId="4178C0F2" w:rsidR="00B959D5" w:rsidRPr="00B959D5" w:rsidRDefault="00343C38" w:rsidP="00FC5ED0">
      <w:pPr>
        <w:pStyle w:val="Listepuces4"/>
        <w:numPr>
          <w:ilvl w:val="0"/>
          <w:numId w:val="0"/>
        </w:numPr>
        <w:spacing w:after="120"/>
        <w:jc w:val="left"/>
        <w:rPr>
          <w:b/>
          <w:bCs/>
          <w:noProof/>
          <w:u w:val="single"/>
          <w:lang w:val="fr-FR"/>
        </w:rPr>
      </w:pPr>
      <w:r>
        <w:rPr>
          <w:b/>
          <w:bCs/>
          <w:noProof/>
          <w:u w:val="single"/>
          <w:lang w:val="fr-FR"/>
        </w:rPr>
        <w:t xml:space="preserve">Partie </w:t>
      </w:r>
      <w:r w:rsidR="00B959D5" w:rsidRPr="00B959D5">
        <w:rPr>
          <w:b/>
          <w:bCs/>
          <w:noProof/>
          <w:u w:val="single"/>
          <w:lang w:val="fr-FR"/>
        </w:rPr>
        <w:t>2</w:t>
      </w:r>
      <w:r w:rsidR="00B959D5" w:rsidRPr="00B959D5">
        <w:rPr>
          <w:b/>
          <w:bCs/>
          <w:noProof/>
          <w:u w:val="single"/>
          <w:vertAlign w:val="superscript"/>
          <w:lang w:val="fr-FR"/>
        </w:rPr>
        <w:t>ème</w:t>
      </w:r>
      <w:r w:rsidR="00B959D5" w:rsidRPr="00B959D5">
        <w:rPr>
          <w:b/>
          <w:bCs/>
          <w:noProof/>
          <w:u w:val="single"/>
          <w:lang w:val="fr-FR"/>
        </w:rPr>
        <w:t xml:space="preserve"> page:</w:t>
      </w:r>
    </w:p>
    <w:p w14:paraId="4BDE5B06" w14:textId="77777777" w:rsidR="00B959D5" w:rsidRDefault="00B959D5" w:rsidP="00FC5ED0">
      <w:pPr>
        <w:pStyle w:val="Listepuces4"/>
        <w:numPr>
          <w:ilvl w:val="0"/>
          <w:numId w:val="0"/>
        </w:numPr>
        <w:spacing w:after="120"/>
        <w:jc w:val="left"/>
        <w:rPr>
          <w:noProof/>
          <w:lang w:val="fr-FR"/>
        </w:rPr>
      </w:pPr>
    </w:p>
    <w:p w14:paraId="43F4BA4B" w14:textId="0263DB3D" w:rsidR="00FE22D1" w:rsidRDefault="00FE22D1" w:rsidP="00FC5ED0">
      <w:pPr>
        <w:pStyle w:val="Listepuces4"/>
        <w:numPr>
          <w:ilvl w:val="0"/>
          <w:numId w:val="0"/>
        </w:numPr>
        <w:spacing w:after="120"/>
        <w:jc w:val="left"/>
        <w:rPr>
          <w:noProof/>
          <w:lang w:val="fr-FR"/>
        </w:rPr>
      </w:pPr>
      <w:r>
        <w:rPr>
          <w:noProof/>
          <w:lang w:val="fr-FR"/>
        </w:rPr>
        <w:t xml:space="preserve">Ajoutez une page personelle avec une de vos activités </w:t>
      </w:r>
      <w:r w:rsidR="00143DCB">
        <w:rPr>
          <w:noProof/>
          <w:lang w:val="fr-FR"/>
        </w:rPr>
        <w:t>préférées</w:t>
      </w:r>
      <w:r>
        <w:rPr>
          <w:noProof/>
          <w:lang w:val="fr-FR"/>
        </w:rPr>
        <w:t>:</w:t>
      </w:r>
    </w:p>
    <w:p w14:paraId="181272DC" w14:textId="69A90AD2" w:rsidR="00B959D5" w:rsidRDefault="00B959D5" w:rsidP="00FC5ED0">
      <w:pPr>
        <w:pStyle w:val="Listepuces4"/>
        <w:numPr>
          <w:ilvl w:val="0"/>
          <w:numId w:val="0"/>
        </w:numPr>
        <w:spacing w:after="120"/>
        <w:jc w:val="left"/>
        <w:rPr>
          <w:noProof/>
          <w:lang w:val="fr-FR"/>
        </w:rPr>
      </w:pPr>
      <w:r>
        <w:rPr>
          <w:noProof/>
          <w:lang w:val="fr-FR"/>
        </w:rPr>
        <w:t>(Exemple: film.htm ou jeux.htm)</w:t>
      </w:r>
    </w:p>
    <w:p w14:paraId="103FDBCA" w14:textId="77777777" w:rsidR="00B959D5" w:rsidRDefault="00B959D5" w:rsidP="00FC5ED0">
      <w:pPr>
        <w:pStyle w:val="Listepuces4"/>
        <w:numPr>
          <w:ilvl w:val="0"/>
          <w:numId w:val="0"/>
        </w:numPr>
        <w:spacing w:after="120"/>
        <w:jc w:val="left"/>
        <w:rPr>
          <w:noProof/>
          <w:lang w:val="fr-FR"/>
        </w:rPr>
      </w:pPr>
    </w:p>
    <w:p w14:paraId="2E7FD649" w14:textId="7A940BB4" w:rsidR="00FE22D1" w:rsidRDefault="00FE22D1" w:rsidP="00FC5ED0">
      <w:pPr>
        <w:pStyle w:val="Listepuces4"/>
        <w:numPr>
          <w:ilvl w:val="0"/>
          <w:numId w:val="0"/>
        </w:numPr>
        <w:spacing w:after="120"/>
        <w:jc w:val="left"/>
        <w:rPr>
          <w:noProof/>
          <w:lang w:val="fr-FR"/>
        </w:rPr>
      </w:pPr>
      <w:r>
        <w:rPr>
          <w:noProof/>
          <w:lang w:val="fr-FR"/>
        </w:rPr>
        <w:t xml:space="preserve">Containte: Les articles contiennent une image, et un tableau avec les détails de l'article.  </w:t>
      </w:r>
    </w:p>
    <w:p w14:paraId="59AC5B25" w14:textId="77777777" w:rsidR="00B959D5" w:rsidRDefault="00B959D5" w:rsidP="00FC5ED0">
      <w:pPr>
        <w:pStyle w:val="Listepuces4"/>
        <w:numPr>
          <w:ilvl w:val="0"/>
          <w:numId w:val="0"/>
        </w:numPr>
        <w:spacing w:after="120"/>
        <w:jc w:val="left"/>
        <w:rPr>
          <w:noProof/>
          <w:lang w:val="fr-FR"/>
        </w:rPr>
      </w:pPr>
    </w:p>
    <w:p w14:paraId="470C9761" w14:textId="15FB02EF" w:rsidR="00B959D5" w:rsidRDefault="00B959D5" w:rsidP="00FC5ED0">
      <w:pPr>
        <w:pStyle w:val="Listepuces4"/>
        <w:numPr>
          <w:ilvl w:val="0"/>
          <w:numId w:val="0"/>
        </w:numPr>
        <w:spacing w:after="120"/>
        <w:jc w:val="left"/>
        <w:rPr>
          <w:noProof/>
          <w:lang w:val="fr-FR"/>
        </w:rPr>
      </w:pPr>
      <w:r>
        <w:rPr>
          <w:noProof/>
          <w:lang w:val="fr-FR"/>
        </w:rPr>
        <w:t xml:space="preserve">Ci-dessous </w:t>
      </w:r>
      <w:r>
        <w:rPr>
          <w:noProof/>
          <w:lang w:val="fr-FR"/>
        </w:rPr>
        <w:t>un exemple avec la page films</w:t>
      </w:r>
      <w:r>
        <w:rPr>
          <w:noProof/>
          <w:lang w:val="fr-FR"/>
        </w:rPr>
        <w:t xml:space="preserve"> : </w:t>
      </w:r>
    </w:p>
    <w:p w14:paraId="4949E167" w14:textId="77777777" w:rsidR="00B959D5" w:rsidRDefault="00B959D5" w:rsidP="00FC5ED0">
      <w:pPr>
        <w:pStyle w:val="Listepuces4"/>
        <w:numPr>
          <w:ilvl w:val="0"/>
          <w:numId w:val="0"/>
        </w:numPr>
        <w:spacing w:after="120"/>
        <w:jc w:val="left"/>
        <w:rPr>
          <w:noProof/>
          <w:lang w:val="fr-FR"/>
        </w:rPr>
      </w:pPr>
      <w:r>
        <w:rPr>
          <w:noProof/>
          <w:lang w:val="fr-FR"/>
        </w:rPr>
        <w:t xml:space="preserve">Chaque div .film contient </w:t>
      </w:r>
    </w:p>
    <w:p w14:paraId="4D83B2A8" w14:textId="77777777" w:rsidR="00B959D5" w:rsidRDefault="00B959D5" w:rsidP="00FC5ED0">
      <w:pPr>
        <w:pStyle w:val="Listepuces4"/>
        <w:numPr>
          <w:ilvl w:val="0"/>
          <w:numId w:val="0"/>
        </w:numPr>
        <w:spacing w:after="120"/>
        <w:jc w:val="left"/>
        <w:rPr>
          <w:noProof/>
          <w:lang w:val="fr-FR"/>
        </w:rPr>
      </w:pPr>
      <w:r>
        <w:rPr>
          <w:noProof/>
          <w:lang w:val="fr-FR"/>
        </w:rPr>
        <w:tab/>
        <w:t xml:space="preserve">une div .zone_image_film qui contient une image </w:t>
      </w:r>
    </w:p>
    <w:p w14:paraId="675E3579" w14:textId="0D736BF7" w:rsidR="00B959D5" w:rsidRDefault="00B959D5" w:rsidP="00FC5ED0">
      <w:pPr>
        <w:pStyle w:val="Listepuces4"/>
        <w:numPr>
          <w:ilvl w:val="0"/>
          <w:numId w:val="0"/>
        </w:numPr>
        <w:spacing w:after="120"/>
        <w:jc w:val="left"/>
        <w:rPr>
          <w:noProof/>
          <w:lang w:val="fr-FR"/>
        </w:rPr>
      </w:pPr>
      <w:r>
        <w:rPr>
          <w:noProof/>
          <w:lang w:val="fr-FR"/>
        </w:rPr>
        <w:tab/>
        <w:t>une div .description qui contient un tableau</w:t>
      </w:r>
    </w:p>
    <w:p w14:paraId="0BCE21B3" w14:textId="77777777" w:rsidR="00FE22D1" w:rsidRDefault="00FE22D1" w:rsidP="00FC5ED0">
      <w:pPr>
        <w:pStyle w:val="Listepuces4"/>
        <w:numPr>
          <w:ilvl w:val="0"/>
          <w:numId w:val="0"/>
        </w:numPr>
        <w:spacing w:after="120"/>
        <w:jc w:val="left"/>
        <w:rPr>
          <w:noProof/>
          <w:lang w:val="fr-FR"/>
        </w:rPr>
      </w:pPr>
    </w:p>
    <w:p w14:paraId="00A8A30D" w14:textId="7DF87041" w:rsidR="00332AED" w:rsidRDefault="00B959D5" w:rsidP="00FC5ED0">
      <w:pPr>
        <w:pStyle w:val="Listepuces4"/>
        <w:numPr>
          <w:ilvl w:val="0"/>
          <w:numId w:val="0"/>
        </w:numPr>
        <w:spacing w:after="120"/>
        <w:jc w:val="left"/>
        <w:rPr>
          <w:noProof/>
          <w:lang w:val="fr-FR"/>
        </w:rPr>
      </w:pPr>
      <w:r w:rsidRPr="00B959D5">
        <w:rPr>
          <w:noProof/>
          <w:lang w:val="fr-FR"/>
        </w:rPr>
        <w:drawing>
          <wp:inline distT="0" distB="0" distL="0" distR="0" wp14:anchorId="3EF75AC9" wp14:editId="3FDAADCE">
            <wp:extent cx="5760085" cy="2819400"/>
            <wp:effectExtent l="0" t="0" r="571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9BE5" w14:textId="36714095" w:rsidR="00332AED" w:rsidRDefault="00332AED" w:rsidP="00FC5ED0">
      <w:pPr>
        <w:pStyle w:val="Listepuces4"/>
        <w:numPr>
          <w:ilvl w:val="0"/>
          <w:numId w:val="0"/>
        </w:numPr>
        <w:spacing w:after="120"/>
        <w:jc w:val="left"/>
        <w:rPr>
          <w:noProof/>
          <w:lang w:val="fr-FR"/>
        </w:rPr>
      </w:pPr>
    </w:p>
    <w:p w14:paraId="31C75C23" w14:textId="4F71912F" w:rsidR="00332AED" w:rsidRDefault="00332AED" w:rsidP="00FC5ED0">
      <w:pPr>
        <w:pStyle w:val="Listepuces4"/>
        <w:numPr>
          <w:ilvl w:val="0"/>
          <w:numId w:val="0"/>
        </w:numPr>
        <w:spacing w:after="120"/>
        <w:jc w:val="left"/>
        <w:rPr>
          <w:noProof/>
          <w:lang w:val="fr-FR"/>
        </w:rPr>
      </w:pPr>
    </w:p>
    <w:p w14:paraId="52DBA458" w14:textId="65A8F70D" w:rsidR="00332AED" w:rsidRDefault="00332AED" w:rsidP="00FC5ED0">
      <w:pPr>
        <w:pStyle w:val="Listepuces4"/>
        <w:numPr>
          <w:ilvl w:val="0"/>
          <w:numId w:val="0"/>
        </w:numPr>
        <w:spacing w:after="120"/>
        <w:jc w:val="left"/>
        <w:rPr>
          <w:noProof/>
          <w:lang w:val="fr-FR"/>
        </w:rPr>
      </w:pPr>
    </w:p>
    <w:p w14:paraId="1E1A8983" w14:textId="77777777" w:rsidR="00332AED" w:rsidRDefault="00332AED" w:rsidP="00FC5ED0">
      <w:pPr>
        <w:pStyle w:val="Listepuces4"/>
        <w:numPr>
          <w:ilvl w:val="0"/>
          <w:numId w:val="0"/>
        </w:numPr>
        <w:spacing w:after="120"/>
        <w:jc w:val="left"/>
        <w:rPr>
          <w:noProof/>
          <w:lang w:val="fr-FR"/>
        </w:rPr>
      </w:pPr>
    </w:p>
    <w:p w14:paraId="633A90CC" w14:textId="77777777" w:rsidR="00332AED" w:rsidRDefault="00332AED" w:rsidP="00FC5ED0">
      <w:pPr>
        <w:pStyle w:val="Listepuces4"/>
        <w:numPr>
          <w:ilvl w:val="0"/>
          <w:numId w:val="0"/>
        </w:numPr>
        <w:spacing w:after="120"/>
        <w:jc w:val="left"/>
        <w:rPr>
          <w:noProof/>
          <w:lang w:val="fr-FR"/>
        </w:rPr>
      </w:pPr>
    </w:p>
    <w:p w14:paraId="2F46D779" w14:textId="77777777" w:rsidR="00C326D3" w:rsidRDefault="00C326D3" w:rsidP="00FC5ED0">
      <w:pPr>
        <w:pStyle w:val="Listepuces4"/>
        <w:numPr>
          <w:ilvl w:val="0"/>
          <w:numId w:val="0"/>
        </w:numPr>
        <w:spacing w:after="120"/>
        <w:jc w:val="left"/>
        <w:rPr>
          <w:noProof/>
          <w:lang w:val="fr-FR"/>
        </w:rPr>
      </w:pPr>
    </w:p>
    <w:p w14:paraId="4DB70225" w14:textId="49F656A7" w:rsidR="006D49FE" w:rsidRDefault="006D49FE" w:rsidP="00FC5ED0">
      <w:pPr>
        <w:ind w:left="0"/>
        <w:jc w:val="center"/>
        <w:rPr>
          <w:noProof/>
          <w:lang w:val="fr-FR"/>
        </w:rPr>
      </w:pPr>
    </w:p>
    <w:p w14:paraId="2D1618A2" w14:textId="61A1E72D" w:rsidR="00105EF2" w:rsidRDefault="00105EF2" w:rsidP="00FC5ED0">
      <w:pPr>
        <w:ind w:left="0"/>
        <w:jc w:val="center"/>
        <w:rPr>
          <w:noProof/>
          <w:lang w:val="fr-FR"/>
        </w:rPr>
      </w:pPr>
    </w:p>
    <w:sectPr w:rsidR="00105EF2" w:rsidSect="002C57F1">
      <w:headerReference w:type="default" r:id="rId11"/>
      <w:footerReference w:type="default" r:id="rId12"/>
      <w:headerReference w:type="first" r:id="rId13"/>
      <w:footerReference w:type="first" r:id="rId14"/>
      <w:pgSz w:w="11907" w:h="16840" w:code="9"/>
      <w:pgMar w:top="1440" w:right="1418" w:bottom="1440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04518" w14:textId="77777777" w:rsidR="005954DE" w:rsidRDefault="005954DE" w:rsidP="002C57F1">
      <w:r>
        <w:separator/>
      </w:r>
    </w:p>
    <w:p w14:paraId="76177133" w14:textId="77777777" w:rsidR="005954DE" w:rsidRDefault="005954DE" w:rsidP="002C57F1"/>
  </w:endnote>
  <w:endnote w:type="continuationSeparator" w:id="0">
    <w:p w14:paraId="53B91403" w14:textId="77777777" w:rsidR="005954DE" w:rsidRDefault="005954DE" w:rsidP="002C57F1">
      <w:r>
        <w:continuationSeparator/>
      </w:r>
    </w:p>
    <w:p w14:paraId="7E41A3A8" w14:textId="77777777" w:rsidR="005954DE" w:rsidRDefault="005954DE" w:rsidP="002C57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90F41" w14:textId="77777777" w:rsidR="0014729D" w:rsidRPr="005A0ECC" w:rsidRDefault="005A0ECC" w:rsidP="005A0ECC">
    <w:pPr>
      <w:pStyle w:val="Pieddepage"/>
    </w:pPr>
    <w:r w:rsidRPr="00F416DC">
      <w:t>CPNV</w:t>
    </w:r>
    <w:r>
      <w:t xml:space="preserve"> </w:t>
    </w:r>
    <w:r w:rsidR="001C481F">
      <w:t>–</w:t>
    </w:r>
    <w:r w:rsidR="009309BB">
      <w:t xml:space="preserve"> </w:t>
    </w:r>
    <w:r w:rsidR="001C481F">
      <w:t>AMR</w:t>
    </w:r>
    <w:r w:rsidRPr="00F416DC">
      <w:tab/>
    </w:r>
    <w:r w:rsidRPr="00F416DC">
      <w:tab/>
      <w:t xml:space="preserve">Page </w:t>
    </w:r>
    <w:r w:rsidRPr="00F416DC">
      <w:rPr>
        <w:rStyle w:val="Numrodepage"/>
        <w:szCs w:val="18"/>
      </w:rPr>
      <w:fldChar w:fldCharType="begin"/>
    </w:r>
    <w:r w:rsidRPr="00F416DC">
      <w:rPr>
        <w:rStyle w:val="Numrodepage"/>
        <w:szCs w:val="18"/>
      </w:rPr>
      <w:instrText xml:space="preserve"> PAGE </w:instrText>
    </w:r>
    <w:r w:rsidRPr="00F416DC">
      <w:rPr>
        <w:rStyle w:val="Numrodepage"/>
        <w:szCs w:val="18"/>
      </w:rPr>
      <w:fldChar w:fldCharType="separate"/>
    </w:r>
    <w:r w:rsidR="007F7ECD">
      <w:rPr>
        <w:rStyle w:val="Numrodepage"/>
        <w:noProof/>
        <w:szCs w:val="18"/>
      </w:rPr>
      <w:t>2</w:t>
    </w:r>
    <w:r w:rsidRPr="00F416DC">
      <w:rPr>
        <w:rStyle w:val="Numrodepage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0B032" w14:textId="2DBFB8EE" w:rsidR="00796003" w:rsidRPr="00F416DC" w:rsidRDefault="00DC730E" w:rsidP="002C57F1">
    <w:pPr>
      <w:pStyle w:val="Pieddepage"/>
    </w:pPr>
    <w:r w:rsidRPr="00F416DC">
      <w:t>CPNV</w:t>
    </w:r>
    <w:r w:rsidR="00E96924">
      <w:t xml:space="preserve"> </w:t>
    </w:r>
    <w:r w:rsidR="00075F82">
      <w:t>-</w:t>
    </w:r>
    <w:r w:rsidR="00E96924">
      <w:t xml:space="preserve"> </w:t>
    </w:r>
    <w:r w:rsidR="001C481F">
      <w:t>AMR</w:t>
    </w:r>
    <w:r w:rsidR="00075F82">
      <w:t xml:space="preserve"> - 2022</w:t>
    </w:r>
    <w:r w:rsidR="00796003" w:rsidRPr="00F416DC">
      <w:tab/>
    </w:r>
    <w:r w:rsidR="00796003" w:rsidRPr="00F416DC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E3F20" w14:textId="77777777" w:rsidR="005954DE" w:rsidRDefault="005954DE" w:rsidP="002C57F1">
      <w:r>
        <w:separator/>
      </w:r>
    </w:p>
    <w:p w14:paraId="0DD85C7C" w14:textId="77777777" w:rsidR="005954DE" w:rsidRDefault="005954DE" w:rsidP="002C57F1"/>
  </w:footnote>
  <w:footnote w:type="continuationSeparator" w:id="0">
    <w:p w14:paraId="59EBBF7D" w14:textId="77777777" w:rsidR="005954DE" w:rsidRDefault="005954DE" w:rsidP="002C57F1">
      <w:r>
        <w:continuationSeparator/>
      </w:r>
    </w:p>
    <w:p w14:paraId="441DF6E7" w14:textId="77777777" w:rsidR="005954DE" w:rsidRDefault="005954DE" w:rsidP="002C57F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82F69" w14:textId="1176E277" w:rsidR="0014729D" w:rsidRPr="00B146B7" w:rsidRDefault="00F416DC" w:rsidP="009F33F7">
    <w:pPr>
      <w:pStyle w:val="En-tte"/>
      <w:jc w:val="right"/>
      <w:rPr>
        <w:sz w:val="18"/>
        <w:szCs w:val="18"/>
        <w:lang w:val="fr-FR"/>
      </w:rPr>
    </w:pPr>
    <w:r>
      <w:rPr>
        <w:lang w:val="fr-FR"/>
      </w:rPr>
      <w:fldChar w:fldCharType="begin"/>
    </w:r>
    <w:r>
      <w:rPr>
        <w:lang w:val="fr-FR"/>
      </w:rPr>
      <w:instrText xml:space="preserve"> STYLEREF  TitreModule  \* MERGEFORMAT </w:instrText>
    </w:r>
    <w:r>
      <w:rPr>
        <w:lang w:val="fr-FR"/>
      </w:rPr>
      <w:fldChar w:fldCharType="separate"/>
    </w:r>
    <w:r w:rsidR="00343C38">
      <w:rPr>
        <w:noProof/>
        <w:lang w:val="fr-FR"/>
      </w:rPr>
      <w:t>ICT-293</w:t>
    </w:r>
    <w:r>
      <w:rPr>
        <w:lang w:val="fr-FR"/>
      </w:rPr>
      <w:fldChar w:fldCharType="end"/>
    </w:r>
    <w:r w:rsidR="00B146B7" w:rsidRPr="00432377">
      <w:rPr>
        <w:lang w:val="fr-FR"/>
      </w:rPr>
      <w:tab/>
    </w:r>
    <w:r w:rsidR="00B146B7" w:rsidRPr="00432377">
      <w:rPr>
        <w:lang w:val="fr-FR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63E6C" w14:textId="77777777" w:rsidR="00D311B9" w:rsidRPr="00F00D76" w:rsidRDefault="00D311B9" w:rsidP="00F00D76">
    <w:pPr>
      <w:pStyle w:val="En-tte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994BD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2982F9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B364DD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2045ED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D44C35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BBAA476"/>
    <w:lvl w:ilvl="0">
      <w:start w:val="1"/>
      <w:numFmt w:val="bullet"/>
      <w:pStyle w:val="Listepuce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48E62C6"/>
    <w:lvl w:ilvl="0">
      <w:start w:val="1"/>
      <w:numFmt w:val="bullet"/>
      <w:pStyle w:val="Listepuce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A9EB24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BF54A2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266734"/>
    <w:multiLevelType w:val="hybridMultilevel"/>
    <w:tmpl w:val="EE24925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3201263"/>
    <w:multiLevelType w:val="hybridMultilevel"/>
    <w:tmpl w:val="03CA9F2E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45F50F5"/>
    <w:multiLevelType w:val="hybridMultilevel"/>
    <w:tmpl w:val="1D80F75E"/>
    <w:lvl w:ilvl="0" w:tplc="100C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2" w15:restartNumberingAfterBreak="0">
    <w:nsid w:val="0AFC118E"/>
    <w:multiLevelType w:val="hybridMultilevel"/>
    <w:tmpl w:val="4CFAA238"/>
    <w:lvl w:ilvl="0" w:tplc="100C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3" w15:restartNumberingAfterBreak="0">
    <w:nsid w:val="0EEB0DF2"/>
    <w:multiLevelType w:val="hybridMultilevel"/>
    <w:tmpl w:val="3B881EBC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0F241B13"/>
    <w:multiLevelType w:val="hybridMultilevel"/>
    <w:tmpl w:val="C2D60BCE"/>
    <w:lvl w:ilvl="0" w:tplc="100C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5" w15:restartNumberingAfterBreak="0">
    <w:nsid w:val="157B5687"/>
    <w:multiLevelType w:val="hybridMultilevel"/>
    <w:tmpl w:val="773CA4AE"/>
    <w:lvl w:ilvl="0" w:tplc="100C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6" w15:restartNumberingAfterBreak="0">
    <w:nsid w:val="270A61AB"/>
    <w:multiLevelType w:val="multilevel"/>
    <w:tmpl w:val="F6AA6A48"/>
    <w:lvl w:ilvl="0">
      <w:start w:val="1"/>
      <w:numFmt w:val="decimal"/>
      <w:pStyle w:val="TitrePartExo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pStyle w:val="TitrePartExo2"/>
      <w:lvlText w:val="%1.%2"/>
      <w:lvlJc w:val="left"/>
      <w:pPr>
        <w:tabs>
          <w:tab w:val="num" w:pos="1134"/>
        </w:tabs>
        <w:ind w:left="1134" w:hanging="68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113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418"/>
        </w:tabs>
        <w:ind w:left="1418" w:hanging="113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7" w15:restartNumberingAfterBreak="0">
    <w:nsid w:val="3A370D7D"/>
    <w:multiLevelType w:val="hybridMultilevel"/>
    <w:tmpl w:val="55109AD8"/>
    <w:lvl w:ilvl="0" w:tplc="D0165418">
      <w:start w:val="1"/>
      <w:numFmt w:val="bullet"/>
      <w:pStyle w:val="Listecocher"/>
      <w:lvlText w:val=""/>
      <w:lvlJc w:val="left"/>
      <w:pPr>
        <w:tabs>
          <w:tab w:val="num" w:pos="567"/>
        </w:tabs>
        <w:ind w:left="567" w:hanging="567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995711"/>
    <w:multiLevelType w:val="hybridMultilevel"/>
    <w:tmpl w:val="44F2491A"/>
    <w:lvl w:ilvl="0" w:tplc="3CD04270">
      <w:start w:val="2"/>
      <w:numFmt w:val="bullet"/>
      <w:lvlText w:val="-"/>
      <w:lvlJc w:val="left"/>
      <w:pPr>
        <w:ind w:left="814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53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5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7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9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1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3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5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74" w:hanging="360"/>
      </w:pPr>
      <w:rPr>
        <w:rFonts w:ascii="Wingdings" w:hAnsi="Wingdings" w:hint="default"/>
      </w:rPr>
    </w:lvl>
  </w:abstractNum>
  <w:num w:numId="1" w16cid:durableId="442261164">
    <w:abstractNumId w:val="17"/>
  </w:num>
  <w:num w:numId="2" w16cid:durableId="1153175569">
    <w:abstractNumId w:val="16"/>
  </w:num>
  <w:num w:numId="3" w16cid:durableId="463743621">
    <w:abstractNumId w:val="3"/>
  </w:num>
  <w:num w:numId="4" w16cid:durableId="1820925049">
    <w:abstractNumId w:val="2"/>
  </w:num>
  <w:num w:numId="5" w16cid:durableId="362558368">
    <w:abstractNumId w:val="1"/>
  </w:num>
  <w:num w:numId="6" w16cid:durableId="902525189">
    <w:abstractNumId w:val="0"/>
  </w:num>
  <w:num w:numId="7" w16cid:durableId="194196178">
    <w:abstractNumId w:val="8"/>
  </w:num>
  <w:num w:numId="8" w16cid:durableId="1356349830">
    <w:abstractNumId w:val="7"/>
  </w:num>
  <w:num w:numId="9" w16cid:durableId="2138991597">
    <w:abstractNumId w:val="6"/>
  </w:num>
  <w:num w:numId="10" w16cid:durableId="1098210584">
    <w:abstractNumId w:val="5"/>
  </w:num>
  <w:num w:numId="11" w16cid:durableId="720515284">
    <w:abstractNumId w:val="4"/>
  </w:num>
  <w:num w:numId="12" w16cid:durableId="1686591276">
    <w:abstractNumId w:val="5"/>
  </w:num>
  <w:num w:numId="13" w16cid:durableId="2079009326">
    <w:abstractNumId w:val="16"/>
  </w:num>
  <w:num w:numId="14" w16cid:durableId="1336957970">
    <w:abstractNumId w:val="16"/>
  </w:num>
  <w:num w:numId="15" w16cid:durableId="1684477903">
    <w:abstractNumId w:val="16"/>
  </w:num>
  <w:num w:numId="16" w16cid:durableId="322126926">
    <w:abstractNumId w:val="16"/>
  </w:num>
  <w:num w:numId="17" w16cid:durableId="921571374">
    <w:abstractNumId w:val="16"/>
  </w:num>
  <w:num w:numId="18" w16cid:durableId="1773012407">
    <w:abstractNumId w:val="15"/>
  </w:num>
  <w:num w:numId="19" w16cid:durableId="1558660357">
    <w:abstractNumId w:val="16"/>
  </w:num>
  <w:num w:numId="20" w16cid:durableId="487286321">
    <w:abstractNumId w:val="16"/>
  </w:num>
  <w:num w:numId="21" w16cid:durableId="684555730">
    <w:abstractNumId w:val="16"/>
  </w:num>
  <w:num w:numId="22" w16cid:durableId="785271764">
    <w:abstractNumId w:val="16"/>
  </w:num>
  <w:num w:numId="23" w16cid:durableId="1147015406">
    <w:abstractNumId w:val="16"/>
  </w:num>
  <w:num w:numId="24" w16cid:durableId="998659035">
    <w:abstractNumId w:val="16"/>
  </w:num>
  <w:num w:numId="25" w16cid:durableId="1093011375">
    <w:abstractNumId w:val="16"/>
  </w:num>
  <w:num w:numId="26" w16cid:durableId="95489331">
    <w:abstractNumId w:val="16"/>
  </w:num>
  <w:num w:numId="27" w16cid:durableId="329529180">
    <w:abstractNumId w:val="16"/>
  </w:num>
  <w:num w:numId="28" w16cid:durableId="274600502">
    <w:abstractNumId w:val="16"/>
  </w:num>
  <w:num w:numId="29" w16cid:durableId="1139498066">
    <w:abstractNumId w:val="10"/>
  </w:num>
  <w:num w:numId="30" w16cid:durableId="13576522">
    <w:abstractNumId w:val="16"/>
  </w:num>
  <w:num w:numId="31" w16cid:durableId="1098213062">
    <w:abstractNumId w:val="11"/>
  </w:num>
  <w:num w:numId="32" w16cid:durableId="326060510">
    <w:abstractNumId w:val="16"/>
  </w:num>
  <w:num w:numId="33" w16cid:durableId="81220400">
    <w:abstractNumId w:val="5"/>
  </w:num>
  <w:num w:numId="34" w16cid:durableId="727729291">
    <w:abstractNumId w:val="16"/>
  </w:num>
  <w:num w:numId="35" w16cid:durableId="1008486338">
    <w:abstractNumId w:val="16"/>
  </w:num>
  <w:num w:numId="36" w16cid:durableId="412361447">
    <w:abstractNumId w:val="16"/>
  </w:num>
  <w:num w:numId="37" w16cid:durableId="583807475">
    <w:abstractNumId w:val="9"/>
  </w:num>
  <w:num w:numId="38" w16cid:durableId="1915123025">
    <w:abstractNumId w:val="13"/>
  </w:num>
  <w:num w:numId="39" w16cid:durableId="2010787277">
    <w:abstractNumId w:val="14"/>
  </w:num>
  <w:num w:numId="40" w16cid:durableId="1579752625">
    <w:abstractNumId w:val="12"/>
  </w:num>
  <w:num w:numId="41" w16cid:durableId="1197887176">
    <w:abstractNumId w:val="1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embedSystemFont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hyphenationZone w:val="425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2BE"/>
    <w:rsid w:val="00002487"/>
    <w:rsid w:val="0000281B"/>
    <w:rsid w:val="0000612E"/>
    <w:rsid w:val="0001216F"/>
    <w:rsid w:val="00047F62"/>
    <w:rsid w:val="0005379C"/>
    <w:rsid w:val="00054A2C"/>
    <w:rsid w:val="00063A3F"/>
    <w:rsid w:val="000640C1"/>
    <w:rsid w:val="000678A8"/>
    <w:rsid w:val="0007153E"/>
    <w:rsid w:val="00071FB5"/>
    <w:rsid w:val="00075F82"/>
    <w:rsid w:val="000762BD"/>
    <w:rsid w:val="000827F9"/>
    <w:rsid w:val="0008403B"/>
    <w:rsid w:val="00094303"/>
    <w:rsid w:val="0009793B"/>
    <w:rsid w:val="000979E0"/>
    <w:rsid w:val="000A6D4E"/>
    <w:rsid w:val="000B0592"/>
    <w:rsid w:val="000B07F0"/>
    <w:rsid w:val="000B17C4"/>
    <w:rsid w:val="000C02C9"/>
    <w:rsid w:val="000C78CE"/>
    <w:rsid w:val="000D3450"/>
    <w:rsid w:val="000D503F"/>
    <w:rsid w:val="000E0081"/>
    <w:rsid w:val="000E2FCC"/>
    <w:rsid w:val="000F1135"/>
    <w:rsid w:val="000F4D43"/>
    <w:rsid w:val="000F7251"/>
    <w:rsid w:val="0010068E"/>
    <w:rsid w:val="0010187F"/>
    <w:rsid w:val="00104FB6"/>
    <w:rsid w:val="00105EF2"/>
    <w:rsid w:val="001115EA"/>
    <w:rsid w:val="00112266"/>
    <w:rsid w:val="00112755"/>
    <w:rsid w:val="00126FD9"/>
    <w:rsid w:val="00130668"/>
    <w:rsid w:val="00130BE1"/>
    <w:rsid w:val="00132ADC"/>
    <w:rsid w:val="00135151"/>
    <w:rsid w:val="00136873"/>
    <w:rsid w:val="001438A1"/>
    <w:rsid w:val="00143DCB"/>
    <w:rsid w:val="00145F4F"/>
    <w:rsid w:val="0014729D"/>
    <w:rsid w:val="00152433"/>
    <w:rsid w:val="001603D4"/>
    <w:rsid w:val="001639C7"/>
    <w:rsid w:val="00165A69"/>
    <w:rsid w:val="00171462"/>
    <w:rsid w:val="0017496D"/>
    <w:rsid w:val="00176014"/>
    <w:rsid w:val="00181269"/>
    <w:rsid w:val="001878DC"/>
    <w:rsid w:val="0018798C"/>
    <w:rsid w:val="00190B41"/>
    <w:rsid w:val="00190CEF"/>
    <w:rsid w:val="00197ED0"/>
    <w:rsid w:val="001A5827"/>
    <w:rsid w:val="001A7BED"/>
    <w:rsid w:val="001B27A5"/>
    <w:rsid w:val="001B365E"/>
    <w:rsid w:val="001B3BDD"/>
    <w:rsid w:val="001B49B8"/>
    <w:rsid w:val="001B6C1A"/>
    <w:rsid w:val="001C481F"/>
    <w:rsid w:val="001D325F"/>
    <w:rsid w:val="001D6D9F"/>
    <w:rsid w:val="001E3E49"/>
    <w:rsid w:val="001E792A"/>
    <w:rsid w:val="001F539C"/>
    <w:rsid w:val="001F6780"/>
    <w:rsid w:val="001F6BA9"/>
    <w:rsid w:val="00201A6D"/>
    <w:rsid w:val="00207DD3"/>
    <w:rsid w:val="002157E5"/>
    <w:rsid w:val="00216546"/>
    <w:rsid w:val="00221E72"/>
    <w:rsid w:val="00224B26"/>
    <w:rsid w:val="00224D5B"/>
    <w:rsid w:val="00237266"/>
    <w:rsid w:val="00241F0E"/>
    <w:rsid w:val="0024688E"/>
    <w:rsid w:val="002471A2"/>
    <w:rsid w:val="0025376B"/>
    <w:rsid w:val="00262181"/>
    <w:rsid w:val="002628EB"/>
    <w:rsid w:val="00266993"/>
    <w:rsid w:val="00271A4E"/>
    <w:rsid w:val="00275308"/>
    <w:rsid w:val="00280FC0"/>
    <w:rsid w:val="00281598"/>
    <w:rsid w:val="002818CD"/>
    <w:rsid w:val="00283682"/>
    <w:rsid w:val="00291973"/>
    <w:rsid w:val="002962DF"/>
    <w:rsid w:val="002B10E8"/>
    <w:rsid w:val="002B1A45"/>
    <w:rsid w:val="002C1D50"/>
    <w:rsid w:val="002C24EB"/>
    <w:rsid w:val="002C57F1"/>
    <w:rsid w:val="002C6484"/>
    <w:rsid w:val="002D4749"/>
    <w:rsid w:val="002D7A87"/>
    <w:rsid w:val="002E2555"/>
    <w:rsid w:val="002F6D98"/>
    <w:rsid w:val="003073B5"/>
    <w:rsid w:val="00310E83"/>
    <w:rsid w:val="00325AC4"/>
    <w:rsid w:val="00332AED"/>
    <w:rsid w:val="00341D1F"/>
    <w:rsid w:val="00342E3B"/>
    <w:rsid w:val="00343C38"/>
    <w:rsid w:val="00354E27"/>
    <w:rsid w:val="003578F5"/>
    <w:rsid w:val="00360BDE"/>
    <w:rsid w:val="00366E37"/>
    <w:rsid w:val="00370B55"/>
    <w:rsid w:val="0037516B"/>
    <w:rsid w:val="0038370C"/>
    <w:rsid w:val="00385133"/>
    <w:rsid w:val="00397453"/>
    <w:rsid w:val="00397723"/>
    <w:rsid w:val="003A2588"/>
    <w:rsid w:val="003A37E7"/>
    <w:rsid w:val="003B3078"/>
    <w:rsid w:val="003B72F6"/>
    <w:rsid w:val="003B7655"/>
    <w:rsid w:val="003C5CF8"/>
    <w:rsid w:val="003C623E"/>
    <w:rsid w:val="003D19CF"/>
    <w:rsid w:val="003E6566"/>
    <w:rsid w:val="003F50C8"/>
    <w:rsid w:val="00410120"/>
    <w:rsid w:val="00411D74"/>
    <w:rsid w:val="00424FC1"/>
    <w:rsid w:val="0042765B"/>
    <w:rsid w:val="0043413E"/>
    <w:rsid w:val="00440E2E"/>
    <w:rsid w:val="00453757"/>
    <w:rsid w:val="004572DA"/>
    <w:rsid w:val="00462E42"/>
    <w:rsid w:val="004804A7"/>
    <w:rsid w:val="00496FD8"/>
    <w:rsid w:val="004A1385"/>
    <w:rsid w:val="004B0EC7"/>
    <w:rsid w:val="004B1EFA"/>
    <w:rsid w:val="004B6B60"/>
    <w:rsid w:val="004B7F40"/>
    <w:rsid w:val="004C209F"/>
    <w:rsid w:val="004C3B82"/>
    <w:rsid w:val="004C63DC"/>
    <w:rsid w:val="004D42B4"/>
    <w:rsid w:val="004D5525"/>
    <w:rsid w:val="004E0AC5"/>
    <w:rsid w:val="004E161E"/>
    <w:rsid w:val="004E7FFC"/>
    <w:rsid w:val="004F1317"/>
    <w:rsid w:val="004F1497"/>
    <w:rsid w:val="004F3BCB"/>
    <w:rsid w:val="004F4634"/>
    <w:rsid w:val="004F6CF9"/>
    <w:rsid w:val="00501154"/>
    <w:rsid w:val="00501AB9"/>
    <w:rsid w:val="00511239"/>
    <w:rsid w:val="0051265A"/>
    <w:rsid w:val="00531020"/>
    <w:rsid w:val="005371B1"/>
    <w:rsid w:val="005440B7"/>
    <w:rsid w:val="00550A81"/>
    <w:rsid w:val="00550BCF"/>
    <w:rsid w:val="00554170"/>
    <w:rsid w:val="005562D2"/>
    <w:rsid w:val="005572F6"/>
    <w:rsid w:val="00560EE4"/>
    <w:rsid w:val="00563515"/>
    <w:rsid w:val="00564706"/>
    <w:rsid w:val="005706C9"/>
    <w:rsid w:val="00570E11"/>
    <w:rsid w:val="005852DC"/>
    <w:rsid w:val="00586F18"/>
    <w:rsid w:val="005954DE"/>
    <w:rsid w:val="005960AD"/>
    <w:rsid w:val="005A0ECC"/>
    <w:rsid w:val="005A17B4"/>
    <w:rsid w:val="005A1B48"/>
    <w:rsid w:val="005A53BE"/>
    <w:rsid w:val="005B62BE"/>
    <w:rsid w:val="005C0879"/>
    <w:rsid w:val="005C4804"/>
    <w:rsid w:val="005C6D85"/>
    <w:rsid w:val="005D04B8"/>
    <w:rsid w:val="005D14E5"/>
    <w:rsid w:val="005D336E"/>
    <w:rsid w:val="005D72FC"/>
    <w:rsid w:val="005E07C6"/>
    <w:rsid w:val="005F3E95"/>
    <w:rsid w:val="005F477E"/>
    <w:rsid w:val="00606C1B"/>
    <w:rsid w:val="0061154A"/>
    <w:rsid w:val="0062755E"/>
    <w:rsid w:val="00627CDE"/>
    <w:rsid w:val="00631AA4"/>
    <w:rsid w:val="00632075"/>
    <w:rsid w:val="00640428"/>
    <w:rsid w:val="00643826"/>
    <w:rsid w:val="00645DAE"/>
    <w:rsid w:val="00646A7E"/>
    <w:rsid w:val="00652EA2"/>
    <w:rsid w:val="00660A58"/>
    <w:rsid w:val="006616BA"/>
    <w:rsid w:val="00671E1B"/>
    <w:rsid w:val="00674DA9"/>
    <w:rsid w:val="00677819"/>
    <w:rsid w:val="0067793D"/>
    <w:rsid w:val="00685DCD"/>
    <w:rsid w:val="006870C0"/>
    <w:rsid w:val="006877F8"/>
    <w:rsid w:val="00691BC2"/>
    <w:rsid w:val="006B1579"/>
    <w:rsid w:val="006B38A5"/>
    <w:rsid w:val="006C0373"/>
    <w:rsid w:val="006C2CD7"/>
    <w:rsid w:val="006C4820"/>
    <w:rsid w:val="006D0963"/>
    <w:rsid w:val="006D4191"/>
    <w:rsid w:val="006D49FE"/>
    <w:rsid w:val="006D645B"/>
    <w:rsid w:val="006E67EF"/>
    <w:rsid w:val="006F6394"/>
    <w:rsid w:val="0070164C"/>
    <w:rsid w:val="0072212C"/>
    <w:rsid w:val="00727C4F"/>
    <w:rsid w:val="007330C6"/>
    <w:rsid w:val="00740317"/>
    <w:rsid w:val="00745460"/>
    <w:rsid w:val="00754628"/>
    <w:rsid w:val="007612A7"/>
    <w:rsid w:val="00763F2E"/>
    <w:rsid w:val="007674BD"/>
    <w:rsid w:val="00776080"/>
    <w:rsid w:val="00780B79"/>
    <w:rsid w:val="00783AD7"/>
    <w:rsid w:val="00784373"/>
    <w:rsid w:val="00796003"/>
    <w:rsid w:val="00797712"/>
    <w:rsid w:val="007A76BE"/>
    <w:rsid w:val="007B110E"/>
    <w:rsid w:val="007B23AF"/>
    <w:rsid w:val="007B7D0D"/>
    <w:rsid w:val="007C0DB2"/>
    <w:rsid w:val="007C4B3F"/>
    <w:rsid w:val="007D4304"/>
    <w:rsid w:val="007E34B8"/>
    <w:rsid w:val="007E5EDF"/>
    <w:rsid w:val="007F0334"/>
    <w:rsid w:val="007F5021"/>
    <w:rsid w:val="007F7ECD"/>
    <w:rsid w:val="0080200B"/>
    <w:rsid w:val="00806275"/>
    <w:rsid w:val="00810074"/>
    <w:rsid w:val="00811FF6"/>
    <w:rsid w:val="00812C71"/>
    <w:rsid w:val="00814327"/>
    <w:rsid w:val="00815D7B"/>
    <w:rsid w:val="00821102"/>
    <w:rsid w:val="00837E21"/>
    <w:rsid w:val="00840EFF"/>
    <w:rsid w:val="0084445C"/>
    <w:rsid w:val="0084493E"/>
    <w:rsid w:val="00845027"/>
    <w:rsid w:val="00852306"/>
    <w:rsid w:val="00855250"/>
    <w:rsid w:val="00857008"/>
    <w:rsid w:val="0086496C"/>
    <w:rsid w:val="00866C9B"/>
    <w:rsid w:val="008800A2"/>
    <w:rsid w:val="00883764"/>
    <w:rsid w:val="00885EBE"/>
    <w:rsid w:val="008945B9"/>
    <w:rsid w:val="00897393"/>
    <w:rsid w:val="008A5780"/>
    <w:rsid w:val="008B2A54"/>
    <w:rsid w:val="008C58F5"/>
    <w:rsid w:val="008E2DBF"/>
    <w:rsid w:val="008E420A"/>
    <w:rsid w:val="008E49A3"/>
    <w:rsid w:val="008E5D75"/>
    <w:rsid w:val="008F3EB9"/>
    <w:rsid w:val="008F5D52"/>
    <w:rsid w:val="008F66C0"/>
    <w:rsid w:val="00912A4F"/>
    <w:rsid w:val="00916D56"/>
    <w:rsid w:val="00921A73"/>
    <w:rsid w:val="009224C5"/>
    <w:rsid w:val="00922873"/>
    <w:rsid w:val="00924C2F"/>
    <w:rsid w:val="009309BB"/>
    <w:rsid w:val="00930ECD"/>
    <w:rsid w:val="00931F8E"/>
    <w:rsid w:val="009340E2"/>
    <w:rsid w:val="00941B3B"/>
    <w:rsid w:val="0094327D"/>
    <w:rsid w:val="00943AD8"/>
    <w:rsid w:val="00951B80"/>
    <w:rsid w:val="009572C5"/>
    <w:rsid w:val="00963E31"/>
    <w:rsid w:val="00963F01"/>
    <w:rsid w:val="009673C9"/>
    <w:rsid w:val="0097154A"/>
    <w:rsid w:val="0098273F"/>
    <w:rsid w:val="009945B5"/>
    <w:rsid w:val="009A3260"/>
    <w:rsid w:val="009A4CB7"/>
    <w:rsid w:val="009B4F73"/>
    <w:rsid w:val="009B50B4"/>
    <w:rsid w:val="009B6D57"/>
    <w:rsid w:val="009C0DC4"/>
    <w:rsid w:val="009D4035"/>
    <w:rsid w:val="009D4829"/>
    <w:rsid w:val="009F10EC"/>
    <w:rsid w:val="009F33F7"/>
    <w:rsid w:val="009F6BF7"/>
    <w:rsid w:val="00A02D5F"/>
    <w:rsid w:val="00A055A7"/>
    <w:rsid w:val="00A05E80"/>
    <w:rsid w:val="00A10C65"/>
    <w:rsid w:val="00A1229F"/>
    <w:rsid w:val="00A21AA1"/>
    <w:rsid w:val="00A224FE"/>
    <w:rsid w:val="00A26FB1"/>
    <w:rsid w:val="00A33869"/>
    <w:rsid w:val="00A40632"/>
    <w:rsid w:val="00A45586"/>
    <w:rsid w:val="00A468C0"/>
    <w:rsid w:val="00A47FC3"/>
    <w:rsid w:val="00A50C7F"/>
    <w:rsid w:val="00A66361"/>
    <w:rsid w:val="00A71442"/>
    <w:rsid w:val="00A75384"/>
    <w:rsid w:val="00A83042"/>
    <w:rsid w:val="00A86AFA"/>
    <w:rsid w:val="00A90B41"/>
    <w:rsid w:val="00A9135D"/>
    <w:rsid w:val="00AA557A"/>
    <w:rsid w:val="00AA7D58"/>
    <w:rsid w:val="00AB494D"/>
    <w:rsid w:val="00AC5ACD"/>
    <w:rsid w:val="00AC78D2"/>
    <w:rsid w:val="00AD2B0F"/>
    <w:rsid w:val="00AD3FF8"/>
    <w:rsid w:val="00AD6A6E"/>
    <w:rsid w:val="00AE78A3"/>
    <w:rsid w:val="00B0697A"/>
    <w:rsid w:val="00B103B2"/>
    <w:rsid w:val="00B104D4"/>
    <w:rsid w:val="00B12966"/>
    <w:rsid w:val="00B146B7"/>
    <w:rsid w:val="00B16709"/>
    <w:rsid w:val="00B35803"/>
    <w:rsid w:val="00B5503C"/>
    <w:rsid w:val="00B60131"/>
    <w:rsid w:val="00B637B9"/>
    <w:rsid w:val="00B66DD3"/>
    <w:rsid w:val="00B8304A"/>
    <w:rsid w:val="00B8776B"/>
    <w:rsid w:val="00B959D5"/>
    <w:rsid w:val="00BA0080"/>
    <w:rsid w:val="00BB1FD8"/>
    <w:rsid w:val="00BB6C3E"/>
    <w:rsid w:val="00BD3E30"/>
    <w:rsid w:val="00BD65B0"/>
    <w:rsid w:val="00BE3261"/>
    <w:rsid w:val="00BE3BD3"/>
    <w:rsid w:val="00C00814"/>
    <w:rsid w:val="00C028DA"/>
    <w:rsid w:val="00C0385D"/>
    <w:rsid w:val="00C07373"/>
    <w:rsid w:val="00C16F84"/>
    <w:rsid w:val="00C202A5"/>
    <w:rsid w:val="00C20FED"/>
    <w:rsid w:val="00C21FCB"/>
    <w:rsid w:val="00C24975"/>
    <w:rsid w:val="00C27551"/>
    <w:rsid w:val="00C31A65"/>
    <w:rsid w:val="00C326D3"/>
    <w:rsid w:val="00C33AFA"/>
    <w:rsid w:val="00C33F18"/>
    <w:rsid w:val="00C401BA"/>
    <w:rsid w:val="00C409E3"/>
    <w:rsid w:val="00C469E8"/>
    <w:rsid w:val="00C53873"/>
    <w:rsid w:val="00C567D1"/>
    <w:rsid w:val="00C60C19"/>
    <w:rsid w:val="00C628C2"/>
    <w:rsid w:val="00C668A2"/>
    <w:rsid w:val="00C82F3C"/>
    <w:rsid w:val="00C976E7"/>
    <w:rsid w:val="00CA1C46"/>
    <w:rsid w:val="00CA3970"/>
    <w:rsid w:val="00CB0AE8"/>
    <w:rsid w:val="00CB6778"/>
    <w:rsid w:val="00CC11A2"/>
    <w:rsid w:val="00CC7EF1"/>
    <w:rsid w:val="00CD2B6D"/>
    <w:rsid w:val="00CE1715"/>
    <w:rsid w:val="00CF112E"/>
    <w:rsid w:val="00D048FE"/>
    <w:rsid w:val="00D12807"/>
    <w:rsid w:val="00D13638"/>
    <w:rsid w:val="00D144C7"/>
    <w:rsid w:val="00D2603A"/>
    <w:rsid w:val="00D311B9"/>
    <w:rsid w:val="00D334BD"/>
    <w:rsid w:val="00D33F66"/>
    <w:rsid w:val="00D4377C"/>
    <w:rsid w:val="00D45C3B"/>
    <w:rsid w:val="00D51F12"/>
    <w:rsid w:val="00D622AF"/>
    <w:rsid w:val="00D64047"/>
    <w:rsid w:val="00D667F9"/>
    <w:rsid w:val="00D66B9D"/>
    <w:rsid w:val="00D67676"/>
    <w:rsid w:val="00D727FA"/>
    <w:rsid w:val="00D73217"/>
    <w:rsid w:val="00D80593"/>
    <w:rsid w:val="00D81BFB"/>
    <w:rsid w:val="00D84185"/>
    <w:rsid w:val="00D8429F"/>
    <w:rsid w:val="00D90036"/>
    <w:rsid w:val="00D90E3D"/>
    <w:rsid w:val="00D93D5C"/>
    <w:rsid w:val="00D94020"/>
    <w:rsid w:val="00D977EA"/>
    <w:rsid w:val="00DC6CE3"/>
    <w:rsid w:val="00DC730E"/>
    <w:rsid w:val="00DD22C4"/>
    <w:rsid w:val="00DD6803"/>
    <w:rsid w:val="00DF3391"/>
    <w:rsid w:val="00DF6772"/>
    <w:rsid w:val="00E06B4F"/>
    <w:rsid w:val="00E23EA8"/>
    <w:rsid w:val="00E27D56"/>
    <w:rsid w:val="00E32112"/>
    <w:rsid w:val="00E34F7A"/>
    <w:rsid w:val="00E35500"/>
    <w:rsid w:val="00E53691"/>
    <w:rsid w:val="00E566D1"/>
    <w:rsid w:val="00E56CD4"/>
    <w:rsid w:val="00E56F4D"/>
    <w:rsid w:val="00E6214A"/>
    <w:rsid w:val="00E66327"/>
    <w:rsid w:val="00E6661D"/>
    <w:rsid w:val="00E66A23"/>
    <w:rsid w:val="00E744C4"/>
    <w:rsid w:val="00E77944"/>
    <w:rsid w:val="00E96924"/>
    <w:rsid w:val="00E97979"/>
    <w:rsid w:val="00EA3723"/>
    <w:rsid w:val="00EB664A"/>
    <w:rsid w:val="00EC2BA0"/>
    <w:rsid w:val="00EC77B1"/>
    <w:rsid w:val="00EC7CC7"/>
    <w:rsid w:val="00ED4DE3"/>
    <w:rsid w:val="00EE0BF6"/>
    <w:rsid w:val="00EE743F"/>
    <w:rsid w:val="00EF01C2"/>
    <w:rsid w:val="00EF5880"/>
    <w:rsid w:val="00F00D76"/>
    <w:rsid w:val="00F02BAC"/>
    <w:rsid w:val="00F0549B"/>
    <w:rsid w:val="00F056C3"/>
    <w:rsid w:val="00F12F70"/>
    <w:rsid w:val="00F17E38"/>
    <w:rsid w:val="00F3147E"/>
    <w:rsid w:val="00F3344D"/>
    <w:rsid w:val="00F34BDB"/>
    <w:rsid w:val="00F36F03"/>
    <w:rsid w:val="00F416DC"/>
    <w:rsid w:val="00F4565C"/>
    <w:rsid w:val="00F46065"/>
    <w:rsid w:val="00F47CC0"/>
    <w:rsid w:val="00F5211C"/>
    <w:rsid w:val="00F52B04"/>
    <w:rsid w:val="00F549A5"/>
    <w:rsid w:val="00F575B9"/>
    <w:rsid w:val="00F6064B"/>
    <w:rsid w:val="00F64002"/>
    <w:rsid w:val="00F657CE"/>
    <w:rsid w:val="00F757D0"/>
    <w:rsid w:val="00F80B5C"/>
    <w:rsid w:val="00F818B7"/>
    <w:rsid w:val="00F84FEA"/>
    <w:rsid w:val="00F953EC"/>
    <w:rsid w:val="00FA2B31"/>
    <w:rsid w:val="00FA38FA"/>
    <w:rsid w:val="00FB5321"/>
    <w:rsid w:val="00FB5607"/>
    <w:rsid w:val="00FB6DE0"/>
    <w:rsid w:val="00FC2681"/>
    <w:rsid w:val="00FC5ED0"/>
    <w:rsid w:val="00FD10C1"/>
    <w:rsid w:val="00FD6F0D"/>
    <w:rsid w:val="00FE203E"/>
    <w:rsid w:val="00FE22D1"/>
    <w:rsid w:val="00FE311F"/>
    <w:rsid w:val="00FE60C4"/>
    <w:rsid w:val="00FF2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1A27BB25"/>
  <w15:chartTrackingRefBased/>
  <w15:docId w15:val="{88647923-CAF5-3448-933E-DE18C8306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B6D57"/>
    <w:pPr>
      <w:ind w:left="454"/>
      <w:jc w:val="both"/>
    </w:pPr>
    <w:rPr>
      <w:rFonts w:ascii="Verdana" w:hAnsi="Verdana"/>
      <w:lang w:val="en-GB"/>
    </w:rPr>
  </w:style>
  <w:style w:type="paragraph" w:styleId="Titre1">
    <w:name w:val="heading 1"/>
    <w:basedOn w:val="Normal"/>
    <w:next w:val="Normal"/>
    <w:qFormat/>
    <w:pPr>
      <w:keepNext/>
      <w:spacing w:before="240" w:after="60"/>
      <w:outlineLvl w:val="0"/>
    </w:pPr>
    <w:rPr>
      <w:b/>
      <w:smallCaps/>
      <w:kern w:val="28"/>
      <w:sz w:val="28"/>
      <w:u w:val="single"/>
      <w:lang w:val="fr-FR"/>
    </w:rPr>
  </w:style>
  <w:style w:type="paragraph" w:styleId="Titre2">
    <w:name w:val="heading 2"/>
    <w:basedOn w:val="Normal"/>
    <w:next w:val="Normal"/>
    <w:qFormat/>
    <w:rsid w:val="003578F5"/>
    <w:pPr>
      <w:keepNext/>
      <w:spacing w:before="240" w:after="60"/>
      <w:ind w:left="0"/>
      <w:outlineLvl w:val="1"/>
    </w:pPr>
    <w:rPr>
      <w:b/>
      <w:sz w:val="24"/>
      <w:u w:val="single"/>
      <w:lang w:val="fr-FR"/>
    </w:rPr>
  </w:style>
  <w:style w:type="paragraph" w:styleId="Titre3">
    <w:name w:val="heading 3"/>
    <w:basedOn w:val="Normal"/>
    <w:next w:val="Normal"/>
    <w:qFormat/>
    <w:rsid w:val="0008403B"/>
    <w:pPr>
      <w:keepNext/>
      <w:spacing w:after="120"/>
      <w:ind w:left="0"/>
      <w:outlineLvl w:val="2"/>
    </w:pPr>
    <w:rPr>
      <w:b/>
      <w:u w:val="single"/>
      <w:lang w:val="fr-FR"/>
    </w:rPr>
  </w:style>
  <w:style w:type="paragraph" w:styleId="Titre4">
    <w:name w:val="heading 4"/>
    <w:basedOn w:val="Normal"/>
    <w:next w:val="Normal"/>
    <w:qFormat/>
    <w:rsid w:val="003578F5"/>
    <w:pPr>
      <w:keepNext/>
      <w:framePr w:hSpace="141" w:wrap="around" w:vAnchor="page" w:hAnchor="margin" w:y="2345"/>
      <w:ind w:left="0"/>
      <w:jc w:val="center"/>
      <w:outlineLvl w:val="3"/>
    </w:pPr>
    <w:rPr>
      <w:rFonts w:ascii="Arial Black" w:hAnsi="Arial Black"/>
      <w:sz w:val="7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rsid w:val="001B27A5"/>
    <w:pPr>
      <w:pBdr>
        <w:bottom w:val="single" w:sz="6" w:space="4" w:color="auto"/>
      </w:pBdr>
      <w:tabs>
        <w:tab w:val="center" w:pos="4536"/>
        <w:tab w:val="right" w:pos="9072"/>
      </w:tabs>
      <w:spacing w:line="360" w:lineRule="auto"/>
      <w:ind w:left="0"/>
    </w:pPr>
    <w:rPr>
      <w:sz w:val="16"/>
    </w:rPr>
  </w:style>
  <w:style w:type="paragraph" w:styleId="Pieddepage">
    <w:name w:val="footer"/>
    <w:basedOn w:val="Normal"/>
    <w:rsid w:val="001B27A5"/>
    <w:pPr>
      <w:pBdr>
        <w:top w:val="single" w:sz="6" w:space="4" w:color="auto"/>
      </w:pBdr>
      <w:tabs>
        <w:tab w:val="center" w:pos="4536"/>
        <w:tab w:val="right" w:pos="9072"/>
      </w:tabs>
      <w:ind w:left="0"/>
    </w:pPr>
    <w:rPr>
      <w:sz w:val="16"/>
    </w:rPr>
  </w:style>
  <w:style w:type="character" w:styleId="Numrodepage">
    <w:name w:val="page number"/>
    <w:basedOn w:val="Policepardfaut"/>
  </w:style>
  <w:style w:type="paragraph" w:styleId="Notedebasdepage">
    <w:name w:val="footnote text"/>
    <w:basedOn w:val="Normal"/>
    <w:semiHidden/>
  </w:style>
  <w:style w:type="character" w:styleId="Appelnotedebasdep">
    <w:name w:val="footnote reference"/>
    <w:semiHidden/>
    <w:rPr>
      <w:vertAlign w:val="superscript"/>
    </w:rPr>
  </w:style>
  <w:style w:type="paragraph" w:styleId="Corpsdetexte">
    <w:name w:val="Body Text"/>
    <w:basedOn w:val="Normal"/>
    <w:pPr>
      <w:framePr w:hSpace="141" w:wrap="around" w:vAnchor="page" w:hAnchor="margin" w:xAlign="center" w:y="1625"/>
      <w:jc w:val="center"/>
    </w:pPr>
    <w:rPr>
      <w:rFonts w:ascii="Lucida Sans" w:hAnsi="Lucida Sans"/>
      <w:sz w:val="28"/>
      <w:lang w:val="fr-FR"/>
    </w:rPr>
  </w:style>
  <w:style w:type="paragraph" w:styleId="Corpsdetexte2">
    <w:name w:val="Body Text 2"/>
    <w:basedOn w:val="Normal"/>
    <w:rPr>
      <w:sz w:val="28"/>
      <w:lang w:val="fr-FR"/>
    </w:rPr>
  </w:style>
  <w:style w:type="character" w:styleId="Lienhypertexte">
    <w:name w:val="Hyperlink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table" w:styleId="Grilledutableau">
    <w:name w:val="Table Grid"/>
    <w:basedOn w:val="TableauNormal"/>
    <w:rsid w:val="002836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ecocher">
    <w:name w:val="Liste à cocher"/>
    <w:basedOn w:val="Normal"/>
    <w:rsid w:val="00DD6803"/>
    <w:pPr>
      <w:numPr>
        <w:numId w:val="1"/>
      </w:numPr>
      <w:tabs>
        <w:tab w:val="clear" w:pos="567"/>
        <w:tab w:val="num" w:pos="1134"/>
      </w:tabs>
      <w:spacing w:after="120"/>
      <w:ind w:left="1134"/>
      <w:jc w:val="left"/>
    </w:pPr>
    <w:rPr>
      <w:rFonts w:ascii="Book Antiqua" w:hAnsi="Book Antiqua"/>
      <w:sz w:val="24"/>
      <w:lang w:val="fr-CH"/>
    </w:rPr>
  </w:style>
  <w:style w:type="paragraph" w:styleId="Listenumros">
    <w:name w:val="List Number"/>
    <w:basedOn w:val="Normal"/>
    <w:rsid w:val="004B1EFA"/>
    <w:pPr>
      <w:spacing w:after="120"/>
      <w:ind w:left="1134" w:hanging="567"/>
      <w:jc w:val="left"/>
    </w:pPr>
    <w:rPr>
      <w:rFonts w:ascii="Book Antiqua" w:hAnsi="Book Antiqua"/>
      <w:sz w:val="24"/>
      <w:lang w:val="fr-CH"/>
    </w:rPr>
  </w:style>
  <w:style w:type="paragraph" w:customStyle="1" w:styleId="TitreExo">
    <w:name w:val="TitreExo"/>
    <w:basedOn w:val="Normal"/>
    <w:rsid w:val="00181269"/>
    <w:pPr>
      <w:pBdr>
        <w:top w:val="single" w:sz="8" w:space="4" w:color="auto"/>
        <w:left w:val="single" w:sz="8" w:space="4" w:color="auto"/>
        <w:bottom w:val="single" w:sz="8" w:space="4" w:color="auto"/>
        <w:right w:val="single" w:sz="8" w:space="4" w:color="auto"/>
      </w:pBdr>
      <w:spacing w:before="480" w:after="240"/>
      <w:ind w:left="0"/>
      <w:jc w:val="center"/>
    </w:pPr>
    <w:rPr>
      <w:b/>
      <w:sz w:val="24"/>
      <w:lang w:val="fr-FR"/>
    </w:rPr>
  </w:style>
  <w:style w:type="paragraph" w:customStyle="1" w:styleId="TitreModule">
    <w:name w:val="TitreModule"/>
    <w:basedOn w:val="Normal"/>
    <w:rsid w:val="001B27A5"/>
    <w:pPr>
      <w:ind w:left="0"/>
      <w:jc w:val="right"/>
    </w:pPr>
    <w:rPr>
      <w:b/>
      <w:sz w:val="22"/>
      <w:lang w:val="fr-FR"/>
    </w:rPr>
  </w:style>
  <w:style w:type="paragraph" w:customStyle="1" w:styleId="TitrePartExo">
    <w:name w:val="TitrePartExo"/>
    <w:basedOn w:val="Normal"/>
    <w:next w:val="Normal"/>
    <w:rsid w:val="000C02C9"/>
    <w:pPr>
      <w:numPr>
        <w:numId w:val="2"/>
      </w:numPr>
      <w:spacing w:before="240" w:after="120"/>
    </w:pPr>
    <w:rPr>
      <w:b/>
      <w:u w:val="single"/>
      <w:lang w:val="fr-FR"/>
    </w:rPr>
  </w:style>
  <w:style w:type="paragraph" w:customStyle="1" w:styleId="Avecpuces1">
    <w:name w:val="Avec puces 1"/>
    <w:basedOn w:val="Normal"/>
    <w:rsid w:val="003578F5"/>
    <w:pPr>
      <w:ind w:left="0"/>
    </w:pPr>
  </w:style>
  <w:style w:type="paragraph" w:customStyle="1" w:styleId="DescModule">
    <w:name w:val="DescModule"/>
    <w:basedOn w:val="Normal"/>
    <w:next w:val="Normal"/>
    <w:rsid w:val="00D84185"/>
    <w:pPr>
      <w:jc w:val="right"/>
    </w:pPr>
    <w:rPr>
      <w:b/>
      <w:sz w:val="18"/>
    </w:rPr>
  </w:style>
  <w:style w:type="paragraph" w:customStyle="1" w:styleId="TitrePartExo2">
    <w:name w:val="TitrePartExo2"/>
    <w:basedOn w:val="Normal"/>
    <w:next w:val="Normal"/>
    <w:rsid w:val="000C02C9"/>
    <w:pPr>
      <w:numPr>
        <w:ilvl w:val="1"/>
        <w:numId w:val="2"/>
      </w:numPr>
      <w:spacing w:before="120" w:after="120"/>
    </w:pPr>
    <w:rPr>
      <w:i/>
      <w:u w:val="single"/>
    </w:rPr>
  </w:style>
  <w:style w:type="character" w:customStyle="1" w:styleId="code">
    <w:name w:val="code"/>
    <w:rsid w:val="002818CD"/>
    <w:rPr>
      <w:rFonts w:ascii="Courier New" w:hAnsi="Courier New"/>
      <w:sz w:val="20"/>
      <w:lang w:val="fr-FR"/>
    </w:rPr>
  </w:style>
  <w:style w:type="paragraph" w:styleId="Listepuces3">
    <w:name w:val="List Bullet 3"/>
    <w:basedOn w:val="Normal"/>
    <w:rsid w:val="00D12807"/>
    <w:pPr>
      <w:numPr>
        <w:numId w:val="9"/>
      </w:numPr>
    </w:pPr>
  </w:style>
  <w:style w:type="paragraph" w:styleId="Listepuces4">
    <w:name w:val="List Bullet 4"/>
    <w:basedOn w:val="Normal"/>
    <w:rsid w:val="00D12807"/>
    <w:pPr>
      <w:numPr>
        <w:numId w:val="10"/>
      </w:numPr>
    </w:pPr>
  </w:style>
  <w:style w:type="character" w:customStyle="1" w:styleId="methodname">
    <w:name w:val="methodname"/>
    <w:basedOn w:val="Policepardfaut"/>
    <w:rsid w:val="00C668A2"/>
  </w:style>
  <w:style w:type="paragraph" w:styleId="Paragraphedeliste">
    <w:name w:val="List Paragraph"/>
    <w:basedOn w:val="Normal"/>
    <w:uiPriority w:val="34"/>
    <w:qFormat/>
    <w:rsid w:val="00CB6778"/>
    <w:pPr>
      <w:ind w:left="708"/>
    </w:pPr>
  </w:style>
  <w:style w:type="character" w:customStyle="1" w:styleId="En-tteCar">
    <w:name w:val="En-tête Car"/>
    <w:basedOn w:val="Policepardfaut"/>
    <w:link w:val="En-tte"/>
    <w:uiPriority w:val="99"/>
    <w:rsid w:val="00C028DA"/>
    <w:rPr>
      <w:rFonts w:ascii="Verdana" w:hAnsi="Verdana"/>
      <w:sz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windows-1252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benzonana\Application%20Data\Microsoft\Mod&#232;les\ETSC\TE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3AEEE5-65AD-439E-B656-3FF9143B5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C:\Documents and Settings\pbenzonana\Application Data\Microsoft\Modèles\ETSC\TE.dot</Template>
  <TotalTime>39</TotalTime>
  <Pages>2</Pages>
  <Words>165</Words>
  <Characters>908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dotNET</vt:lpstr>
    </vt:vector>
  </TitlesOfParts>
  <Company>CPNV</Company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dotNET</dc:title>
  <dc:subject/>
  <dc:creator>André Mottier</dc:creator>
  <cp:keywords/>
  <cp:lastModifiedBy>MOTTIER André</cp:lastModifiedBy>
  <cp:revision>9</cp:revision>
  <cp:lastPrinted>2018-08-27T07:53:00Z</cp:lastPrinted>
  <dcterms:created xsi:type="dcterms:W3CDTF">2022-11-30T15:15:00Z</dcterms:created>
  <dcterms:modified xsi:type="dcterms:W3CDTF">2022-11-30T22:34:00Z</dcterms:modified>
</cp:coreProperties>
</file>